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1"/>
      </w:pPr>
      <w:r>
        <w:t xml:space="preserve">Hello World</w:t>
      </w:r>
    </w:p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2026-02-22T07:08:40Z</dcterms:created>
  <dcterms:modified xsi:type="dcterms:W3CDTF">2026-02-22T07:08:40Z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